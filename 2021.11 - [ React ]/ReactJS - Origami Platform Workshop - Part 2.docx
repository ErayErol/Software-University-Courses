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C192FF" w14:textId="5DA2BD93" w:rsidR="005F4DA3" w:rsidRDefault="002303AA" w:rsidP="009B78F2">
      <w:pPr>
        <w:pStyle w:val="Heading1"/>
        <w:jc w:val="center"/>
      </w:pPr>
      <w:r>
        <w:t xml:space="preserve">ReactJS - Origami Platform Workshop - Part </w:t>
      </w:r>
      <w:r w:rsidR="00F2396F">
        <w:t>2</w:t>
      </w:r>
    </w:p>
    <w:p w14:paraId="3291F3B6" w14:textId="6BF0D837" w:rsidR="000645E5" w:rsidRPr="000645E5" w:rsidRDefault="000645E5" w:rsidP="000645E5">
      <w:pPr>
        <w:jc w:val="center"/>
      </w:pPr>
      <w:r>
        <w:t xml:space="preserve">This is application was created as a workshop for the </w:t>
      </w:r>
      <w:hyperlink r:id="rId7" w:history="1">
        <w:r w:rsidRPr="000645E5">
          <w:rPr>
            <w:rStyle w:val="Hyperlink"/>
          </w:rPr>
          <w:t>ReactJS Course</w:t>
        </w:r>
      </w:hyperlink>
      <w:r>
        <w:t xml:space="preserve"> @ </w:t>
      </w:r>
      <w:hyperlink r:id="rId8" w:history="1">
        <w:r w:rsidRPr="000645E5">
          <w:rPr>
            <w:rStyle w:val="Hyperlink"/>
          </w:rPr>
          <w:t>Software University</w:t>
        </w:r>
      </w:hyperlink>
    </w:p>
    <w:p w14:paraId="787ED86E" w14:textId="501FF242" w:rsidR="000645E5" w:rsidRDefault="00264339" w:rsidP="00C50061">
      <w:pPr>
        <w:pStyle w:val="Heading2"/>
      </w:pPr>
      <w:r>
        <w:t>Overview</w:t>
      </w:r>
    </w:p>
    <w:p w14:paraId="749DBFF1" w14:textId="0A04BB64" w:rsidR="00264339" w:rsidRDefault="00264339" w:rsidP="00264339"/>
    <w:p w14:paraId="72959E47" w14:textId="07A56959" w:rsidR="00264339" w:rsidRDefault="00264339" w:rsidP="00264339">
      <w:pPr>
        <w:pStyle w:val="Heading3"/>
      </w:pPr>
      <w:r>
        <w:t>First path</w:t>
      </w:r>
    </w:p>
    <w:p w14:paraId="6FC7328B" w14:textId="0DA36EEA" w:rsidR="00350CDC" w:rsidRPr="00350CDC" w:rsidRDefault="00350CDC" w:rsidP="00350CDC">
      <w:r w:rsidRPr="00350CDC">
        <w:rPr>
          <w:b/>
          <w:bCs/>
        </w:rPr>
        <w:t>Publications view</w:t>
      </w:r>
      <w:r>
        <w:t>, which shows all created posts ever.</w:t>
      </w:r>
    </w:p>
    <w:p w14:paraId="04AEC83C" w14:textId="19E6554C" w:rsidR="00264339" w:rsidRDefault="00264339" w:rsidP="00C50061">
      <w:r>
        <w:rPr>
          <w:noProof/>
        </w:rPr>
        <w:drawing>
          <wp:inline distT="0" distB="0" distL="0" distR="0" wp14:anchorId="49867F3E" wp14:editId="0887B37F">
            <wp:extent cx="5972810" cy="5522595"/>
            <wp:effectExtent l="19050" t="19050" r="27940" b="209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522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2FD55" w14:textId="549D6C9C" w:rsidR="00350CDC" w:rsidRDefault="00350CDC" w:rsidP="00C50061"/>
    <w:p w14:paraId="365C887F" w14:textId="315B3249" w:rsidR="00350CDC" w:rsidRDefault="00656DB6" w:rsidP="00C5006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406698E" wp14:editId="12A4E60D">
                <wp:simplePos x="0" y="0"/>
                <wp:positionH relativeFrom="margin">
                  <wp:align>right</wp:align>
                </wp:positionH>
                <wp:positionV relativeFrom="paragraph">
                  <wp:posOffset>3787140</wp:posOffset>
                </wp:positionV>
                <wp:extent cx="5959475" cy="1404620"/>
                <wp:effectExtent l="0" t="0" r="22225" b="2794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9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7D98EB" w14:textId="5009CA20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.Main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{</w:t>
                            </w:r>
                          </w:p>
                          <w:p w14:paraId="23603F06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display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inline-block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3E5E7FE1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83%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4A5CA524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height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auto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5F383E14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margin-bottom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5%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BB2639B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55A3D8B8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</w:p>
                          <w:p w14:paraId="09BDF984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h1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{</w:t>
                            </w:r>
                          </w:p>
                          <w:p w14:paraId="5819FB4B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text-align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center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77CA4AE1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color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#234465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26A78364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text-decoration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underline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3684B4E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margin-bottom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2%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0C96E67" w14:textId="229C1DA5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40669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8.05pt;margin-top:298.2pt;width:469.25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">
                <v:textbox style="mso-fit-shape-to-text:t">
                  <w:txbxContent>
                    <w:p w14:paraId="2E7D98EB" w14:textId="5009CA20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.Main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{</w:t>
                      </w:r>
                    </w:p>
                    <w:p w14:paraId="23603F06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display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inline-block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3E5E7FE1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83%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4A5CA524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height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auto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5F383E14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margin-bottom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5%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BB2639B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55A3D8B8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</w:p>
                    <w:p w14:paraId="09BDF984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h1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{</w:t>
                      </w:r>
                    </w:p>
                    <w:p w14:paraId="5819FB4B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text-align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center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77CA4AE1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color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#234465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26A78364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text-decoration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underline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3684B4E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margin-bottom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2%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0C96E67" w14:textId="229C1DA5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50CDC">
        <w:rPr>
          <w:noProof/>
        </w:rPr>
        <w:drawing>
          <wp:inline distT="0" distB="0" distL="0" distR="0" wp14:anchorId="2FFC90EA" wp14:editId="58E9BB47">
            <wp:extent cx="5972810" cy="349885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463D" w14:textId="6A17E28D" w:rsidR="00656DB6" w:rsidRDefault="00656DB6" w:rsidP="00C50061"/>
    <w:p w14:paraId="326788A6" w14:textId="671AC39B" w:rsidR="00264339" w:rsidRDefault="00264339" w:rsidP="00264339">
      <w:pPr>
        <w:pStyle w:val="Heading3"/>
      </w:pPr>
      <w:r>
        <w:t>Second path</w:t>
      </w:r>
    </w:p>
    <w:p w14:paraId="08CF0287" w14:textId="62EF79D5" w:rsidR="00BA5EF1" w:rsidRPr="00BA5EF1" w:rsidRDefault="00BA5EF1" w:rsidP="00BA5EF1">
      <w:r>
        <w:rPr>
          <w:b/>
          <w:bCs/>
        </w:rPr>
        <w:t>Share your thoughts</w:t>
      </w:r>
      <w:r w:rsidRPr="00BA5EF1">
        <w:rPr>
          <w:b/>
          <w:bCs/>
        </w:rPr>
        <w:t xml:space="preserve"> view</w:t>
      </w:r>
      <w:r>
        <w:rPr>
          <w:b/>
          <w:bCs/>
        </w:rPr>
        <w:t>,</w:t>
      </w:r>
      <w:r>
        <w:t xml:space="preserve"> where the user can see the textarea where the post will be created and the last 3 posts ever.</w:t>
      </w:r>
    </w:p>
    <w:p w14:paraId="1A0CB3F2" w14:textId="04995CE9" w:rsidR="00656DB6" w:rsidRDefault="00264339" w:rsidP="00264339">
      <w:r>
        <w:rPr>
          <w:noProof/>
        </w:rPr>
        <w:drawing>
          <wp:inline distT="0" distB="0" distL="0" distR="0" wp14:anchorId="18683C14" wp14:editId="327EC714">
            <wp:extent cx="5972810" cy="4579620"/>
            <wp:effectExtent l="19050" t="19050" r="2794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579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3DE5A" w14:textId="360A8DD6" w:rsidR="00350CDC" w:rsidRDefault="00350CDC" w:rsidP="00264339">
      <w:r>
        <w:rPr>
          <w:noProof/>
        </w:rPr>
        <w:drawing>
          <wp:inline distT="0" distB="0" distL="0" distR="0" wp14:anchorId="3604F180" wp14:editId="2E261979">
            <wp:extent cx="3526413" cy="33954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7248" cy="343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FB98" w14:textId="601D77DA" w:rsidR="00656DB6" w:rsidRDefault="00656DB6" w:rsidP="0026433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CD1C9C8" wp14:editId="5EB15212">
                <wp:simplePos x="0" y="0"/>
                <wp:positionH relativeFrom="margin">
                  <wp:posOffset>365760</wp:posOffset>
                </wp:positionH>
                <wp:positionV relativeFrom="paragraph">
                  <wp:posOffset>1270</wp:posOffset>
                </wp:positionV>
                <wp:extent cx="5313680" cy="1404620"/>
                <wp:effectExtent l="0" t="0" r="20320" b="27940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36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D20552" w14:textId="3C93EEBD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.Input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{</w:t>
                            </w:r>
                          </w:p>
                          <w:p w14:paraId="722305DC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display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inline-block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44A4B87D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padding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0.5%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7E467F14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83%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41FF061A" w14:textId="303B104F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6F99EE2E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textarea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{</w:t>
                            </w:r>
                          </w:p>
                          <w:p w14:paraId="7F5359A3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40%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3BA2B707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display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block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6C546846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margin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0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auto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7D31325F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resize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none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63666AE8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padding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2%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6B2044FC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height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10vh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5003574E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font-style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italic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2B392A92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border-radius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6px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4B22F7B5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border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1px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solid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#234465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1785BE56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color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#234465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394D5601" w14:textId="64ED7C5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66E93CED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button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{</w:t>
                            </w:r>
                          </w:p>
                          <w:p w14:paraId="1CD3503A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background-color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#234465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71B98BC5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color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white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76340870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padding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1%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4534A4E7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7%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FA70145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border-radius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6px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14E87542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display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block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34E71981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margin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0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auto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20CA2A01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border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none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6BA2E6D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margin-top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0.5%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2F93B8B5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border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2px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solid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white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5121B891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margin-bottom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2%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79A92DBC" w14:textId="05C8070D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6A4C6FD8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button:hover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{</w:t>
                            </w:r>
                          </w:p>
                          <w:p w14:paraId="116B96B3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background-color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white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678113B6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border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2px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solid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#234465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5DDE2048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color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#234465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2D894AF7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font-style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italic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33A3AAEC" w14:textId="529CAD12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28E0EA71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.Input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h2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{</w:t>
                            </w:r>
                          </w:p>
                          <w:p w14:paraId="578EA832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color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#234465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16D77A61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text-decoration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underline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6E2E2057" w14:textId="123AA294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D1C9C8" id="_x0000_s1027" type="#_x0000_t202" style="position:absolute;margin-left:28.8pt;margin-top:.1pt;width:418.4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">
                <v:textbox style="mso-fit-shape-to-text:t">
                  <w:txbxContent>
                    <w:p w14:paraId="76D20552" w14:textId="3C93EEBD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.Input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{</w:t>
                      </w:r>
                    </w:p>
                    <w:p w14:paraId="722305DC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display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inline-block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44A4B87D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padding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0.5%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7E467F14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83%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41FF061A" w14:textId="303B104F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6F99EE2E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textarea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{</w:t>
                      </w:r>
                    </w:p>
                    <w:p w14:paraId="7F5359A3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40%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3BA2B707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display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block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6C546846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margin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0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auto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7D31325F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resize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none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63666AE8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padding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2%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6B2044FC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height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10vh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5003574E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font-style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italic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2B392A92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border-radius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6px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4B22F7B5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border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1px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solid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#234465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1785BE56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color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#234465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394D5601" w14:textId="64ED7C5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66E93CED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button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{</w:t>
                      </w:r>
                    </w:p>
                    <w:p w14:paraId="1CD3503A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background-color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#234465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71B98BC5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color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white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76340870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padding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1%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4534A4E7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7%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FA70145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border-radius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6px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14E87542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display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block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34E71981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margin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0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auto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20CA2A01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border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none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6BA2E6D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margin-top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0.5%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2F93B8B5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border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2px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solid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white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5121B891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margin-bottom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2%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79A92DBC" w14:textId="05C8070D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6A4C6FD8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button:hover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{</w:t>
                      </w:r>
                    </w:p>
                    <w:p w14:paraId="116B96B3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background-color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white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678113B6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border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2px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solid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#234465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5DDE2048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color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#234465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2D894AF7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font-style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italic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33A3AAEC" w14:textId="529CAD12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28E0EA71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.Input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h2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{</w:t>
                      </w:r>
                    </w:p>
                    <w:p w14:paraId="578EA832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color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#234465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16D77A61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text-decoration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underline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6E2E2057" w14:textId="123AA294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670DDF" w14:textId="54A7F743" w:rsidR="00656DB6" w:rsidRDefault="00656DB6" w:rsidP="00264339"/>
    <w:p w14:paraId="30BC9DBD" w14:textId="77777777" w:rsidR="00656DB6" w:rsidRDefault="00656DB6" w:rsidP="00264339"/>
    <w:p w14:paraId="4DF0299A" w14:textId="3E94DC75" w:rsidR="00656DB6" w:rsidRDefault="00656DB6" w:rsidP="00264339"/>
    <w:p w14:paraId="6FDA4CB1" w14:textId="6C412A6C" w:rsidR="00656DB6" w:rsidRDefault="00656DB6" w:rsidP="00264339"/>
    <w:p w14:paraId="1B055C9C" w14:textId="37BE8B63" w:rsidR="00656DB6" w:rsidRDefault="00656DB6" w:rsidP="00264339"/>
    <w:p w14:paraId="23F63014" w14:textId="77777777" w:rsidR="00656DB6" w:rsidRDefault="00656DB6" w:rsidP="00264339"/>
    <w:p w14:paraId="21FC85AC" w14:textId="1821CB01" w:rsidR="00264339" w:rsidRDefault="00264339" w:rsidP="00264339">
      <w:pPr>
        <w:pStyle w:val="Heading3"/>
      </w:pPr>
      <w:r>
        <w:t>Third path</w:t>
      </w:r>
    </w:p>
    <w:p w14:paraId="6375AB0B" w14:textId="3F027865" w:rsidR="00BA5EF1" w:rsidRPr="00BA5EF1" w:rsidRDefault="00BA5EF1" w:rsidP="00BA5EF1">
      <w:r w:rsidRPr="00BA5EF1">
        <w:rPr>
          <w:b/>
          <w:bCs/>
        </w:rPr>
        <w:t>Register</w:t>
      </w:r>
      <w:r>
        <w:t xml:space="preserve"> </w:t>
      </w:r>
      <w:r w:rsidRPr="00BA5EF1">
        <w:rPr>
          <w:b/>
          <w:bCs/>
        </w:rPr>
        <w:t>view</w:t>
      </w:r>
      <w:r>
        <w:t>, where the users will be registered.</w:t>
      </w:r>
    </w:p>
    <w:p w14:paraId="16D92E1F" w14:textId="4ABA3347" w:rsidR="00264339" w:rsidRDefault="00264339" w:rsidP="00264339">
      <w:r>
        <w:rPr>
          <w:noProof/>
        </w:rPr>
        <w:drawing>
          <wp:inline distT="0" distB="0" distL="0" distR="0" wp14:anchorId="0CF0A204" wp14:editId="522BB5AE">
            <wp:extent cx="5972810" cy="4443095"/>
            <wp:effectExtent l="19050" t="19050" r="27940" b="146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443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4DF532" w14:textId="0424C7FE" w:rsidR="00350CDC" w:rsidRDefault="00350CDC" w:rsidP="00264339">
      <w:r>
        <w:rPr>
          <w:noProof/>
        </w:rPr>
        <w:drawing>
          <wp:inline distT="0" distB="0" distL="0" distR="0" wp14:anchorId="121912CC" wp14:editId="66F2E670">
            <wp:extent cx="3314700" cy="41243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E890" w14:textId="14DB829B" w:rsidR="00264339" w:rsidRDefault="00264339" w:rsidP="00264339"/>
    <w:p w14:paraId="442E3160" w14:textId="5CD18B17" w:rsidR="00264339" w:rsidRDefault="00264339" w:rsidP="00264339">
      <w:pPr>
        <w:pStyle w:val="Heading3"/>
      </w:pPr>
      <w:r>
        <w:t>Fourth path</w:t>
      </w:r>
    </w:p>
    <w:p w14:paraId="6DD1DE60" w14:textId="59E8A598" w:rsidR="00BA5EF1" w:rsidRPr="00BA5EF1" w:rsidRDefault="00BA5EF1" w:rsidP="00BA5EF1">
      <w:r w:rsidRPr="00BA5EF1">
        <w:rPr>
          <w:b/>
          <w:bCs/>
        </w:rPr>
        <w:t>Login</w:t>
      </w:r>
      <w:r>
        <w:t xml:space="preserve"> </w:t>
      </w:r>
      <w:r w:rsidRPr="00BA5EF1">
        <w:rPr>
          <w:b/>
          <w:bCs/>
        </w:rPr>
        <w:t>view</w:t>
      </w:r>
      <w:r>
        <w:t>, where the users will be logged.</w:t>
      </w:r>
    </w:p>
    <w:p w14:paraId="13C92595" w14:textId="1E189894" w:rsidR="00264339" w:rsidRDefault="00264339" w:rsidP="00264339">
      <w:r>
        <w:rPr>
          <w:noProof/>
        </w:rPr>
        <w:drawing>
          <wp:inline distT="0" distB="0" distL="0" distR="0" wp14:anchorId="1175C0C0" wp14:editId="09CB75B0">
            <wp:extent cx="5972810" cy="4443095"/>
            <wp:effectExtent l="19050" t="19050" r="27940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443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D0F525" w14:textId="77777777" w:rsidR="00656DB6" w:rsidRDefault="00656DB6" w:rsidP="00264339"/>
    <w:p w14:paraId="30A23B1C" w14:textId="18019D58" w:rsidR="00656DB6" w:rsidRDefault="00656DB6" w:rsidP="0026433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0E2D275" wp14:editId="4B7D10FD">
                <wp:simplePos x="0" y="0"/>
                <wp:positionH relativeFrom="column">
                  <wp:posOffset>423545</wp:posOffset>
                </wp:positionH>
                <wp:positionV relativeFrom="paragraph">
                  <wp:posOffset>404495</wp:posOffset>
                </wp:positionV>
                <wp:extent cx="4124325" cy="5946775"/>
                <wp:effectExtent l="0" t="0" r="28575" b="158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4325" cy="594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F16C83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.Login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,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.Register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{</w:t>
                            </w:r>
                          </w:p>
                          <w:p w14:paraId="42DCA333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83%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256DAB8D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display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inline-block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7B5B19C2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vertical-align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top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70F82A00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7B702C05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</w:p>
                          <w:p w14:paraId="1955BCEC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.form-control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{</w:t>
                            </w:r>
                          </w:p>
                          <w:p w14:paraId="093D5C04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30%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11FFB45D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margin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0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auto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19B6FC06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padding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1%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1BEF3A6A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text-align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center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5EEB97F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324F000D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</w:p>
                          <w:p w14:paraId="703F969E" w14:textId="236D4C0B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label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{</w:t>
                            </w:r>
                          </w:p>
                          <w:p w14:paraId="52822070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float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left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65233809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30%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132998D3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text-align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right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3DD88B2D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376023DA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</w:p>
                          <w:p w14:paraId="7E4C2840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input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{</w:t>
                            </w:r>
                          </w:p>
                          <w:p w14:paraId="4AB11915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text-align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center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71C21F5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border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1px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solid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#234465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5D4F79FC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padding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1%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4D07AB69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50%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3A47C671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border-radius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6px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6E94BB15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color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#234465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5ADA1342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7B21A3EA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</w:p>
                          <w:p w14:paraId="549A3926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form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button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{</w:t>
                            </w:r>
                          </w:p>
                          <w:p w14:paraId="3B8F4B6F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auto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34DB8FF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padding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2%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F7A47AF" w14:textId="330AF759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2D275" id="_x0000_s1028" type="#_x0000_t202" style="position:absolute;margin-left:33.35pt;margin-top:31.85pt;width:324.75pt;height:468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">
                <v:textbox>
                  <w:txbxContent>
                    <w:p w14:paraId="42F16C83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.Login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,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.Register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{</w:t>
                      </w:r>
                    </w:p>
                    <w:p w14:paraId="42DCA333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83%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256DAB8D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display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inline-block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7B5B19C2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vertical-align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top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70F82A00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7B702C05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</w:p>
                    <w:p w14:paraId="1955BCEC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.form-control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{</w:t>
                      </w:r>
                    </w:p>
                    <w:p w14:paraId="093D5C04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30%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11FFB45D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margin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0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auto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19B6FC06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padding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1%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1BEF3A6A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text-align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center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5EEB97F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324F000D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</w:p>
                    <w:p w14:paraId="703F969E" w14:textId="236D4C0B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label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{</w:t>
                      </w:r>
                    </w:p>
                    <w:p w14:paraId="52822070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float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left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65233809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30%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132998D3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text-align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right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3DD88B2D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376023DA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</w:p>
                    <w:p w14:paraId="7E4C2840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input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{</w:t>
                      </w:r>
                    </w:p>
                    <w:p w14:paraId="4AB11915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text-align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center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71C21F5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border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1px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solid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#234465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5D4F79FC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padding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1%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4D07AB69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50%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3A47C671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border-radius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6px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6E94BB15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color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#234465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5ADA1342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7B21A3EA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</w:p>
                    <w:p w14:paraId="549A3926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form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button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{</w:t>
                      </w:r>
                    </w:p>
                    <w:p w14:paraId="3B8F4B6F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auto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34DB8FF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padding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2%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F7A47AF" w14:textId="330AF759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Use these </w:t>
      </w:r>
      <w:r w:rsidRPr="00656DB6">
        <w:rPr>
          <w:b/>
          <w:bCs/>
        </w:rPr>
        <w:t>styles</w:t>
      </w:r>
      <w:r>
        <w:t xml:space="preserve"> for </w:t>
      </w:r>
      <w:r w:rsidRPr="00656DB6">
        <w:rPr>
          <w:b/>
          <w:bCs/>
        </w:rPr>
        <w:t>Login</w:t>
      </w:r>
      <w:r>
        <w:t xml:space="preserve"> and </w:t>
      </w:r>
      <w:r w:rsidRPr="00656DB6">
        <w:rPr>
          <w:b/>
          <w:bCs/>
        </w:rPr>
        <w:t>Register</w:t>
      </w:r>
      <w:r>
        <w:t xml:space="preserve"> </w:t>
      </w:r>
      <w:r w:rsidRPr="00656DB6">
        <w:rPr>
          <w:b/>
          <w:bCs/>
        </w:rPr>
        <w:t>view</w:t>
      </w:r>
      <w:r>
        <w:rPr>
          <w:b/>
          <w:bCs/>
        </w:rPr>
        <w:t>s</w:t>
      </w:r>
    </w:p>
    <w:p w14:paraId="60910F3E" w14:textId="1F8A4912" w:rsidR="00350CDC" w:rsidRDefault="00350CDC" w:rsidP="00264339">
      <w:r>
        <w:rPr>
          <w:noProof/>
        </w:rPr>
        <w:drawing>
          <wp:inline distT="0" distB="0" distL="0" distR="0" wp14:anchorId="17220BB0" wp14:editId="10271D3E">
            <wp:extent cx="3267075" cy="34956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8074" w14:textId="4E284A67" w:rsidR="00264339" w:rsidRDefault="00264339" w:rsidP="00264339">
      <w:pPr>
        <w:pStyle w:val="Heading3"/>
      </w:pPr>
      <w:r>
        <w:t>Fifth path</w:t>
      </w:r>
    </w:p>
    <w:p w14:paraId="7ABB2A21" w14:textId="77650CDD" w:rsidR="00BA5EF1" w:rsidRPr="00BA5EF1" w:rsidRDefault="00BA5EF1" w:rsidP="00BA5EF1">
      <w:r w:rsidRPr="00BA5EF1">
        <w:rPr>
          <w:b/>
          <w:bCs/>
        </w:rPr>
        <w:t>Profile</w:t>
      </w:r>
      <w:r>
        <w:t xml:space="preserve"> </w:t>
      </w:r>
      <w:r w:rsidRPr="00BA5EF1">
        <w:rPr>
          <w:b/>
          <w:bCs/>
        </w:rPr>
        <w:t>view</w:t>
      </w:r>
      <w:r>
        <w:t>, where the user can see his own account information and his top 3 recent posts.</w:t>
      </w:r>
    </w:p>
    <w:p w14:paraId="477DE46A" w14:textId="69F44690" w:rsidR="00264339" w:rsidRDefault="000E03E5" w:rsidP="00264339">
      <w:r>
        <w:rPr>
          <w:noProof/>
        </w:rPr>
        <w:drawing>
          <wp:inline distT="0" distB="0" distL="0" distR="0" wp14:anchorId="59984637" wp14:editId="5EDE7DFB">
            <wp:extent cx="5531294" cy="4656260"/>
            <wp:effectExtent l="19050" t="19050" r="12700" b="1143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603" cy="46607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038066" w14:textId="0F4A81D6" w:rsidR="00656DB6" w:rsidRDefault="000E03E5" w:rsidP="00BA5EF1">
      <w:r>
        <w:rPr>
          <w:noProof/>
        </w:rPr>
        <w:lastRenderedPageBreak/>
        <w:drawing>
          <wp:inline distT="0" distB="0" distL="0" distR="0" wp14:anchorId="24A0C95F" wp14:editId="578E75D0">
            <wp:extent cx="5330916" cy="3683178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9602" cy="368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1C24" w14:textId="0FC8AE94" w:rsidR="00BA5EF1" w:rsidRDefault="00BA5EF1" w:rsidP="00BA5EF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0DE1C57" wp14:editId="3DC98BA3">
                <wp:simplePos x="0" y="0"/>
                <wp:positionH relativeFrom="margin">
                  <wp:align>left</wp:align>
                </wp:positionH>
                <wp:positionV relativeFrom="paragraph">
                  <wp:posOffset>181610</wp:posOffset>
                </wp:positionV>
                <wp:extent cx="4156075" cy="1404620"/>
                <wp:effectExtent l="0" t="0" r="15875" b="22225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6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3D1C89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.Profile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{</w:t>
                            </w:r>
                          </w:p>
                          <w:p w14:paraId="527C9028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83%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FB326F3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display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inline-block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66E9F8A4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vertical-align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top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38F4868B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padding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0.5%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17DA499B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</w:p>
                          <w:p w14:paraId="2C46813F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27D921BC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.Profile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img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{</w:t>
                            </w:r>
                          </w:p>
                          <w:p w14:paraId="4FEFE696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max-width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265px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416DF8A9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margin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0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auto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32E94203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display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block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39964608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55096BAF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.Profile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.personal-info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{</w:t>
                            </w:r>
                          </w:p>
                          <w:p w14:paraId="6574FD0D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vertical-align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top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541CCBD1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padding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10px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6FC3E092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margin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0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auto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488B4477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color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#234465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21CE53C9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50%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3711599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text-align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center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24563E50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1BA15197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.Profile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p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{</w:t>
                            </w:r>
                          </w:p>
                          <w:p w14:paraId="16C3CF1F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text-decoration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underline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70ED93C1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margin-bottom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1%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654A357E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6AF30FA4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</w:p>
                          <w:p w14:paraId="09AC03DD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.Profile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h2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{</w:t>
                            </w:r>
                          </w:p>
                          <w:p w14:paraId="271CDD60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color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#234465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1965662C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text-decoration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underline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620D6599" w14:textId="77777777" w:rsidR="00BA5EF1" w:rsidRPr="00656DB6" w:rsidRDefault="00BA5EF1" w:rsidP="00BA5EF1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1BA47928" w14:textId="6D7922E8" w:rsidR="00BA5EF1" w:rsidRDefault="00BA5EF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DE1C57" id="_x0000_s1029" type="#_x0000_t202" style="position:absolute;margin-left:0;margin-top:14.3pt;width:327.25pt;height:110.6pt;z-index:25166950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">
                <v:textbox style="mso-fit-shape-to-text:t">
                  <w:txbxContent>
                    <w:p w14:paraId="5B3D1C89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.Profile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{</w:t>
                      </w:r>
                    </w:p>
                    <w:p w14:paraId="527C9028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83%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FB326F3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display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inline-block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66E9F8A4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vertical-align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top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38F4868B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padding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0.5%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17DA499B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</w:p>
                    <w:p w14:paraId="2C46813F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27D921BC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.Profile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img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{</w:t>
                      </w:r>
                    </w:p>
                    <w:p w14:paraId="4FEFE696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max-width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265px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416DF8A9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margin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0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auto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32E94203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display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block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39964608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55096BAF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.Profile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.personal-info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{</w:t>
                      </w:r>
                    </w:p>
                    <w:p w14:paraId="6574FD0D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vertical-align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top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541CCBD1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padding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10px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6FC3E092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margin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0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auto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488B4477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color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#234465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21CE53C9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50%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3711599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text-align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center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24563E50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1BA15197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.Profile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p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{</w:t>
                      </w:r>
                    </w:p>
                    <w:p w14:paraId="16C3CF1F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text-decoration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underline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70ED93C1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margin-bottom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1%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654A357E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6AF30FA4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</w:p>
                    <w:p w14:paraId="09AC03DD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.Profile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h2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{</w:t>
                      </w:r>
                    </w:p>
                    <w:p w14:paraId="271CDD60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color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#234465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1965662C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text-decoration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underline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620D6599" w14:textId="77777777" w:rsidR="00BA5EF1" w:rsidRPr="00656DB6" w:rsidRDefault="00BA5EF1" w:rsidP="00BA5EF1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1BA47928" w14:textId="6D7922E8" w:rsidR="00BA5EF1" w:rsidRDefault="00BA5EF1"/>
                  </w:txbxContent>
                </v:textbox>
                <w10:wrap type="square" anchorx="margin"/>
              </v:shape>
            </w:pict>
          </mc:Fallback>
        </mc:AlternateContent>
      </w:r>
    </w:p>
    <w:p w14:paraId="53A1EA48" w14:textId="77777777" w:rsidR="00BA5EF1" w:rsidRDefault="00BA5EF1" w:rsidP="00BA5EF1"/>
    <w:p w14:paraId="41D7B70A" w14:textId="77777777" w:rsidR="00BA5EF1" w:rsidRDefault="00BA5EF1" w:rsidP="00BA5EF1"/>
    <w:p w14:paraId="0B44B751" w14:textId="77777777" w:rsidR="00BA5EF1" w:rsidRDefault="00BA5EF1" w:rsidP="00BA5EF1"/>
    <w:p w14:paraId="41CB2849" w14:textId="77777777" w:rsidR="00BA5EF1" w:rsidRDefault="00BA5EF1" w:rsidP="00BA5EF1"/>
    <w:p w14:paraId="787A7CF1" w14:textId="77777777" w:rsidR="00BA5EF1" w:rsidRDefault="00BA5EF1" w:rsidP="00BA5EF1"/>
    <w:p w14:paraId="386396FB" w14:textId="36FF8097" w:rsidR="00BA5EF1" w:rsidRDefault="00BA5EF1" w:rsidP="00BA5EF1"/>
    <w:p w14:paraId="02F4EAD0" w14:textId="0654DD16" w:rsidR="00BA5EF1" w:rsidRDefault="00BA5EF1" w:rsidP="00BA5EF1"/>
    <w:p w14:paraId="00B25A15" w14:textId="553676DF" w:rsidR="00BA5EF1" w:rsidRDefault="00BA5EF1" w:rsidP="00BA5EF1"/>
    <w:p w14:paraId="257B3F67" w14:textId="043C1110" w:rsidR="00BA5EF1" w:rsidRDefault="00BA5EF1" w:rsidP="00BA5EF1"/>
    <w:p w14:paraId="0F674099" w14:textId="0725E063" w:rsidR="00BA5EF1" w:rsidRDefault="00BA5EF1" w:rsidP="00BA5EF1"/>
    <w:p w14:paraId="531DEF49" w14:textId="3E719BA3" w:rsidR="00BA5EF1" w:rsidRDefault="00BA5EF1" w:rsidP="00BA5EF1"/>
    <w:p w14:paraId="276C8712" w14:textId="098682A0" w:rsidR="00BA5EF1" w:rsidRDefault="00BA5EF1" w:rsidP="00BA5EF1"/>
    <w:p w14:paraId="084DF9BD" w14:textId="32727152" w:rsidR="00BA5EF1" w:rsidRDefault="00BA5EF1" w:rsidP="00BA5EF1"/>
    <w:p w14:paraId="6B723053" w14:textId="16B4E2AE" w:rsidR="00BA5EF1" w:rsidRDefault="00BA5EF1" w:rsidP="00BA5EF1"/>
    <w:p w14:paraId="3468F0DF" w14:textId="38ED75AD" w:rsidR="00BA5EF1" w:rsidRDefault="00BA5EF1" w:rsidP="00BA5EF1"/>
    <w:p w14:paraId="08C83F73" w14:textId="0536CAD7" w:rsidR="00BA5EF1" w:rsidRDefault="00BA5EF1" w:rsidP="00BA5EF1"/>
    <w:p w14:paraId="22104617" w14:textId="655DABBB" w:rsidR="00BA5EF1" w:rsidRDefault="00BA5EF1" w:rsidP="00BA5EF1"/>
    <w:p w14:paraId="55921ACB" w14:textId="611AD33B" w:rsidR="00BA5EF1" w:rsidRDefault="00BA5EF1" w:rsidP="00BA5EF1"/>
    <w:p w14:paraId="5D267771" w14:textId="27C1114E" w:rsidR="00BA5EF1" w:rsidRDefault="00BA5EF1" w:rsidP="00BA5EF1"/>
    <w:p w14:paraId="623C5D7E" w14:textId="3D3B5CC6" w:rsidR="00BA5EF1" w:rsidRDefault="00BA5EF1" w:rsidP="00BA5EF1"/>
    <w:p w14:paraId="2962DF30" w14:textId="5119044F" w:rsidR="00BA5EF1" w:rsidRDefault="00BA5EF1" w:rsidP="00BA5EF1"/>
    <w:p w14:paraId="47C73CAA" w14:textId="416F2A29" w:rsidR="00BA5EF1" w:rsidRDefault="00BA5EF1" w:rsidP="00BA5EF1"/>
    <w:p w14:paraId="60B15004" w14:textId="0D57A397" w:rsidR="00BA5EF1" w:rsidRDefault="00BA5EF1" w:rsidP="00BA5EF1"/>
    <w:p w14:paraId="762B8E2D" w14:textId="7FFA48A2" w:rsidR="00BA5EF1" w:rsidRDefault="00BA5EF1" w:rsidP="00BA5EF1"/>
    <w:p w14:paraId="3FC16B75" w14:textId="7A44440A" w:rsidR="00BA5EF1" w:rsidRDefault="00BA5EF1" w:rsidP="00BA5EF1"/>
    <w:p w14:paraId="27F319FD" w14:textId="3438B72F" w:rsidR="00BA5EF1" w:rsidRDefault="00BA5EF1" w:rsidP="00BA5EF1"/>
    <w:p w14:paraId="7ED8495B" w14:textId="77777777" w:rsidR="00BA5EF1" w:rsidRDefault="00BA5EF1" w:rsidP="00BA5EF1"/>
    <w:p w14:paraId="50B2EE54" w14:textId="0297F952" w:rsidR="00264339" w:rsidRDefault="00264339" w:rsidP="00264339">
      <w:pPr>
        <w:pStyle w:val="Heading3"/>
      </w:pPr>
      <w:r>
        <w:lastRenderedPageBreak/>
        <w:t>Sixth path</w:t>
      </w:r>
    </w:p>
    <w:p w14:paraId="1B44835A" w14:textId="56D4CFF9" w:rsidR="00BA5EF1" w:rsidRPr="00BA5EF1" w:rsidRDefault="00BA5EF1" w:rsidP="00BA5EF1">
      <w:r w:rsidRPr="00BA5EF1">
        <w:rPr>
          <w:b/>
          <w:bCs/>
        </w:rPr>
        <w:t>404 view</w:t>
      </w:r>
      <w:r>
        <w:rPr>
          <w:b/>
          <w:bCs/>
        </w:rPr>
        <w:t xml:space="preserve"> for any invalid path.</w:t>
      </w:r>
    </w:p>
    <w:p w14:paraId="1DCE5473" w14:textId="4519E5AD" w:rsidR="00264339" w:rsidRDefault="00264339" w:rsidP="00264339">
      <w:r>
        <w:rPr>
          <w:noProof/>
        </w:rPr>
        <w:drawing>
          <wp:inline distT="0" distB="0" distL="0" distR="0" wp14:anchorId="38C491A9" wp14:editId="3233262E">
            <wp:extent cx="5972810" cy="4443095"/>
            <wp:effectExtent l="19050" t="19050" r="27940" b="146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443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8D00C2" w14:textId="58BBD52B" w:rsidR="00350CDC" w:rsidRDefault="00656DB6" w:rsidP="0026433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2C76A6A" wp14:editId="254AFBFB">
                <wp:simplePos x="0" y="0"/>
                <wp:positionH relativeFrom="column">
                  <wp:posOffset>3505067</wp:posOffset>
                </wp:positionH>
                <wp:positionV relativeFrom="paragraph">
                  <wp:posOffset>5049</wp:posOffset>
                </wp:positionV>
                <wp:extent cx="2160905" cy="2116455"/>
                <wp:effectExtent l="0" t="0" r="10795" b="17145"/>
                <wp:wrapSquare wrapText="bothSides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905" cy="2116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752CB1" w14:textId="46094B5E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.FourOFour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{</w:t>
                            </w:r>
                          </w:p>
                          <w:p w14:paraId="6C40425D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83%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783ECF3C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display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inline-block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1CA12EE7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vertical-align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top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6E91225E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  <w:p w14:paraId="50E050CE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</w:p>
                          <w:p w14:paraId="4888D4F7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.FourOFour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bg-BG" w:eastAsia="ja-JP"/>
                              </w:rPr>
                              <w:t>img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{</w:t>
                            </w:r>
                          </w:p>
                          <w:p w14:paraId="445ED14F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width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250px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490ABC7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margin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9885A"/>
                                <w:sz w:val="21"/>
                                <w:szCs w:val="21"/>
                                <w:lang w:val="bg-BG" w:eastAsia="ja-JP"/>
                              </w:rPr>
                              <w:t>0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auto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3D1AB03C" w14:textId="77777777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   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FF0000"/>
                                <w:sz w:val="21"/>
                                <w:szCs w:val="21"/>
                                <w:lang w:val="bg-BG" w:eastAsia="ja-JP"/>
                              </w:rPr>
                              <w:t>display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: 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451A5"/>
                                <w:sz w:val="21"/>
                                <w:szCs w:val="21"/>
                                <w:lang w:val="bg-BG" w:eastAsia="ja-JP"/>
                              </w:rPr>
                              <w:t>block</w:t>
                            </w: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;</w:t>
                            </w:r>
                          </w:p>
                          <w:p w14:paraId="061F4B42" w14:textId="514F8A84" w:rsidR="00656DB6" w:rsidRPr="00656DB6" w:rsidRDefault="00656DB6" w:rsidP="00656DB6">
                            <w:pPr>
                              <w:shd w:val="clear" w:color="auto" w:fill="FFFFFF"/>
                              <w:spacing w:before="0"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</w:pPr>
                            <w:r w:rsidRPr="00656DB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bg-BG" w:eastAsia="ja-JP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76A6A" id="_x0000_s1030" type="#_x0000_t202" style="position:absolute;margin-left:276pt;margin-top:.4pt;width:170.15pt;height:166.6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">
                <v:textbox>
                  <w:txbxContent>
                    <w:p w14:paraId="2A752CB1" w14:textId="46094B5E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.FourOFour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{</w:t>
                      </w:r>
                    </w:p>
                    <w:p w14:paraId="6C40425D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83%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783ECF3C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display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inline-block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1CA12EE7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vertical-align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top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6E91225E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  <w:p w14:paraId="50E050CE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</w:p>
                    <w:p w14:paraId="4888D4F7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.FourOFour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bg-BG" w:eastAsia="ja-JP"/>
                        </w:rPr>
                        <w:t>img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{</w:t>
                      </w:r>
                    </w:p>
                    <w:p w14:paraId="445ED14F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width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250px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490ABC7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margin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9885A"/>
                          <w:sz w:val="21"/>
                          <w:szCs w:val="21"/>
                          <w:lang w:val="bg-BG" w:eastAsia="ja-JP"/>
                        </w:rPr>
                        <w:t>0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auto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3D1AB03C" w14:textId="77777777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   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FF0000"/>
                          <w:sz w:val="21"/>
                          <w:szCs w:val="21"/>
                          <w:lang w:val="bg-BG" w:eastAsia="ja-JP"/>
                        </w:rPr>
                        <w:t>display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: 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451A5"/>
                          <w:sz w:val="21"/>
                          <w:szCs w:val="21"/>
                          <w:lang w:val="bg-BG" w:eastAsia="ja-JP"/>
                        </w:rPr>
                        <w:t>block</w:t>
                      </w: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;</w:t>
                      </w:r>
                    </w:p>
                    <w:p w14:paraId="061F4B42" w14:textId="514F8A84" w:rsidR="00656DB6" w:rsidRPr="00656DB6" w:rsidRDefault="00656DB6" w:rsidP="00656DB6">
                      <w:pPr>
                        <w:shd w:val="clear" w:color="auto" w:fill="FFFFFF"/>
                        <w:spacing w:before="0"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</w:pPr>
                      <w:r w:rsidRPr="00656DB6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bg-BG" w:eastAsia="ja-JP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50CDC">
        <w:rPr>
          <w:noProof/>
        </w:rPr>
        <w:drawing>
          <wp:inline distT="0" distB="0" distL="0" distR="0" wp14:anchorId="00A0EB73" wp14:editId="53B2A5DC">
            <wp:extent cx="3376246" cy="1439988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2768" cy="14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55AD" w14:textId="32FEC2DD" w:rsidR="00656DB6" w:rsidRDefault="00656DB6" w:rsidP="00264339"/>
    <w:p w14:paraId="17ED9F6E" w14:textId="1209F6F9" w:rsidR="00656DB6" w:rsidRDefault="00656DB6" w:rsidP="00264339"/>
    <w:p w14:paraId="23546C8A" w14:textId="2270431F" w:rsidR="00656DB6" w:rsidRDefault="00656DB6" w:rsidP="00264339"/>
    <w:p w14:paraId="0F9F6C0F" w14:textId="72013212" w:rsidR="00656DB6" w:rsidRDefault="00656DB6" w:rsidP="00264339"/>
    <w:p w14:paraId="547EB0FA" w14:textId="77777777" w:rsidR="00656DB6" w:rsidRDefault="00656DB6" w:rsidP="00C50061">
      <w:bookmarkStart w:id="0" w:name="_GoBack"/>
      <w:bookmarkEnd w:id="0"/>
    </w:p>
    <w:p w14:paraId="11643B21" w14:textId="406DB333" w:rsidR="00B10EF1" w:rsidRDefault="00B10EF1" w:rsidP="00B10EF1">
      <w:pPr>
        <w:pStyle w:val="Heading2"/>
      </w:pPr>
      <w:r>
        <w:lastRenderedPageBreak/>
        <w:t>Database</w:t>
      </w:r>
    </w:p>
    <w:p w14:paraId="6D7FB469" w14:textId="59C60468" w:rsidR="00B10EF1" w:rsidRDefault="00B10EF1" w:rsidP="00B10EF1">
      <w:r>
        <w:t xml:space="preserve">Use the provided </w:t>
      </w:r>
      <w:r>
        <w:rPr>
          <w:b/>
        </w:rPr>
        <w:t xml:space="preserve">REST API </w:t>
      </w:r>
      <w:r w:rsidRPr="002A2373">
        <w:t xml:space="preserve">build with </w:t>
      </w:r>
      <w:r w:rsidRPr="002A2373">
        <w:rPr>
          <w:b/>
        </w:rPr>
        <w:t>Express.js</w:t>
      </w:r>
      <w:r>
        <w:t xml:space="preserve"> and </w:t>
      </w:r>
      <w:r w:rsidRPr="002A2373">
        <w:rPr>
          <w:b/>
        </w:rPr>
        <w:t>MongoDB</w:t>
      </w:r>
    </w:p>
    <w:p w14:paraId="573912A2" w14:textId="77777777" w:rsidR="00B10EF1" w:rsidRDefault="00B10EF1" w:rsidP="00B10EF1">
      <w:r>
        <w:t xml:space="preserve">You can download </w:t>
      </w:r>
      <w:r w:rsidRPr="002A2373">
        <w:rPr>
          <w:b/>
        </w:rPr>
        <w:t>MongoDB</w:t>
      </w:r>
      <w:r>
        <w:t xml:space="preserve"> from </w:t>
      </w:r>
      <w:hyperlink r:id="rId21" w:history="1">
        <w:r w:rsidRPr="002A2373">
          <w:rPr>
            <w:rStyle w:val="Hyperlink"/>
          </w:rPr>
          <w:t>here</w:t>
        </w:r>
      </w:hyperlink>
      <w:r>
        <w:t xml:space="preserve"> and use a GUI with it like </w:t>
      </w:r>
      <w:hyperlink r:id="rId22" w:history="1">
        <w:r w:rsidRPr="002A2373">
          <w:rPr>
            <w:rStyle w:val="Hyperlink"/>
          </w:rPr>
          <w:t>Robo3T</w:t>
        </w:r>
      </w:hyperlink>
    </w:p>
    <w:p w14:paraId="438CBFAC" w14:textId="02B566C0" w:rsidR="00B10EF1" w:rsidRDefault="00B10EF1" w:rsidP="00B10EF1">
      <w:r>
        <w:t xml:space="preserve">Each </w:t>
      </w:r>
      <w:r>
        <w:rPr>
          <w:b/>
        </w:rPr>
        <w:t>Post</w:t>
      </w:r>
      <w:r w:rsidRPr="00100C99">
        <w:rPr>
          <w:b/>
        </w:rPr>
        <w:t xml:space="preserve"> </w:t>
      </w:r>
      <w:r>
        <w:t xml:space="preserve">should have a </w:t>
      </w:r>
      <w:r>
        <w:rPr>
          <w:b/>
        </w:rPr>
        <w:t>post description</w:t>
      </w:r>
      <w:r w:rsidRPr="00100C99">
        <w:rPr>
          <w:b/>
        </w:rPr>
        <w:t xml:space="preserve"> (string)</w:t>
      </w:r>
      <w:r>
        <w:t xml:space="preserve"> and a </w:t>
      </w:r>
      <w:r>
        <w:rPr>
          <w:b/>
        </w:rPr>
        <w:t xml:space="preserve">post author </w:t>
      </w:r>
      <w:r w:rsidRPr="00100C99">
        <w:rPr>
          <w:b/>
        </w:rPr>
        <w:t>(objectId)</w:t>
      </w:r>
      <w:r>
        <w:t xml:space="preserve">. </w:t>
      </w:r>
    </w:p>
    <w:p w14:paraId="6FB8C9E1" w14:textId="470190A6" w:rsidR="00264339" w:rsidRDefault="00B10EF1" w:rsidP="00350CDC">
      <w:r>
        <w:t xml:space="preserve">Use </w:t>
      </w:r>
      <w:r w:rsidRPr="00100C99">
        <w:rPr>
          <w:b/>
        </w:rPr>
        <w:t>Postman</w:t>
      </w:r>
      <w:r>
        <w:t xml:space="preserve"> to create some entities or use </w:t>
      </w:r>
      <w:r w:rsidRPr="00100C99">
        <w:rPr>
          <w:b/>
        </w:rPr>
        <w:t>"mongoimport"</w:t>
      </w:r>
      <w:r>
        <w:t xml:space="preserve"> to </w:t>
      </w:r>
      <w:hyperlink r:id="rId23" w:history="1">
        <w:r w:rsidRPr="00183973">
          <w:rPr>
            <w:rStyle w:val="Hyperlink"/>
          </w:rPr>
          <w:t>import the data</w:t>
        </w:r>
      </w:hyperlink>
      <w:r>
        <w:t xml:space="preserve"> that is provided to you.</w:t>
      </w:r>
    </w:p>
    <w:p w14:paraId="794E5974" w14:textId="3DEAB1EE" w:rsidR="00B10EF1" w:rsidRDefault="00B10EF1" w:rsidP="00B10EF1">
      <w:pPr>
        <w:pStyle w:val="Heading3"/>
      </w:pPr>
      <w:r>
        <w:t>Server</w:t>
      </w:r>
    </w:p>
    <w:p w14:paraId="1C2C193C" w14:textId="54CD1995" w:rsidR="00F344D3" w:rsidRDefault="00CE3276" w:rsidP="00F344D3">
      <w:pPr>
        <w:rPr>
          <w:b/>
        </w:rPr>
      </w:pPr>
      <w:r>
        <w:t xml:space="preserve">Use the provided server to fetch all posts and list them into the front-end. </w:t>
      </w:r>
      <w:r w:rsidR="00B10EF1">
        <w:t xml:space="preserve">The server will listen on port </w:t>
      </w:r>
      <w:r w:rsidR="00B10EF1" w:rsidRPr="00B565E7">
        <w:rPr>
          <w:b/>
        </w:rPr>
        <w:t xml:space="preserve">9999 </w:t>
      </w:r>
      <w:r w:rsidR="00B10EF1">
        <w:t xml:space="preserve">by default. In order to fetch the data that you fed in the database you will have to make a </w:t>
      </w:r>
      <w:r w:rsidR="00B10EF1" w:rsidRPr="00B565E7">
        <w:rPr>
          <w:b/>
        </w:rPr>
        <w:t>get request</w:t>
      </w:r>
      <w:r w:rsidR="00B10EF1">
        <w:t xml:space="preserve"> on </w:t>
      </w:r>
      <w:r w:rsidR="00983EC7">
        <w:rPr>
          <w:rFonts w:ascii="Consolas" w:hAnsi="Consolas"/>
          <w:b/>
        </w:rPr>
        <w:t>'</w:t>
      </w:r>
      <w:r w:rsidR="00983EC7" w:rsidRPr="00983EC7">
        <w:rPr>
          <w:rFonts w:ascii="Consolas" w:hAnsi="Consolas"/>
          <w:b/>
        </w:rPr>
        <w:t>localhost:9999/api/origami/</w:t>
      </w:r>
      <w:r w:rsidR="00983EC7">
        <w:rPr>
          <w:rFonts w:ascii="Consolas" w:hAnsi="Consolas"/>
          <w:b/>
        </w:rPr>
        <w:t>'</w:t>
      </w:r>
    </w:p>
    <w:p w14:paraId="56708909" w14:textId="40D707D1" w:rsidR="00CE3276" w:rsidRDefault="0079192D" w:rsidP="0079192D">
      <w:pPr>
        <w:pStyle w:val="Heading2"/>
      </w:pPr>
      <w:r>
        <w:t>Implementation</w:t>
      </w:r>
    </w:p>
    <w:p w14:paraId="7A6E8651" w14:textId="2EBE8BD6" w:rsidR="00520BB2" w:rsidRPr="0017404D" w:rsidRDefault="00CE3276" w:rsidP="00CE3276">
      <w:pPr>
        <w:rPr>
          <w:b/>
          <w:u w:val="single"/>
        </w:rPr>
      </w:pPr>
      <w:r>
        <w:rPr>
          <w:bCs/>
        </w:rPr>
        <w:t xml:space="preserve">Make sure you assign every </w:t>
      </w:r>
      <w:r w:rsidRPr="0079192D">
        <w:rPr>
          <w:b/>
        </w:rPr>
        <w:t>required</w:t>
      </w:r>
      <w:r>
        <w:rPr>
          <w:bCs/>
        </w:rPr>
        <w:t xml:space="preserve"> </w:t>
      </w:r>
      <w:r w:rsidRPr="0079192D">
        <w:rPr>
          <w:b/>
        </w:rPr>
        <w:t>attribute</w:t>
      </w:r>
      <w:r>
        <w:rPr>
          <w:bCs/>
        </w:rPr>
        <w:t xml:space="preserve"> to each </w:t>
      </w:r>
      <w:r w:rsidR="00520BB2">
        <w:rPr>
          <w:bCs/>
        </w:rPr>
        <w:t>Component</w:t>
      </w:r>
      <w:r>
        <w:rPr>
          <w:bCs/>
        </w:rPr>
        <w:t xml:space="preserve">, so </w:t>
      </w:r>
      <w:r w:rsidR="0079192D">
        <w:rPr>
          <w:bCs/>
        </w:rPr>
        <w:t>the result</w:t>
      </w:r>
      <w:r>
        <w:rPr>
          <w:bCs/>
        </w:rPr>
        <w:t xml:space="preserve"> is the same as the example above. If at some point something is not right, be free to check the structure picture for each element or directly to the provided </w:t>
      </w:r>
      <w:r w:rsidR="0079192D">
        <w:rPr>
          <w:bCs/>
        </w:rPr>
        <w:t>CSS</w:t>
      </w:r>
      <w:r>
        <w:rPr>
          <w:bCs/>
        </w:rPr>
        <w:t>.</w:t>
      </w:r>
      <w:r w:rsidR="000645E5">
        <w:rPr>
          <w:bCs/>
        </w:rPr>
        <w:t xml:space="preserve"> </w:t>
      </w:r>
      <w:r w:rsidR="000645E5" w:rsidRPr="0017404D">
        <w:rPr>
          <w:b/>
          <w:u w:val="single"/>
        </w:rPr>
        <w:t xml:space="preserve">Also be free to extends the workshop as much as you want! </w:t>
      </w:r>
    </w:p>
    <w:p w14:paraId="2BD5D8BE" w14:textId="106821B1" w:rsidR="00CF115D" w:rsidRPr="00CF115D" w:rsidRDefault="00CF115D" w:rsidP="00CF115D">
      <w:pPr>
        <w:jc w:val="center"/>
        <w:rPr>
          <w:rFonts w:ascii="Consolas" w:hAnsi="Consolas"/>
          <w:b/>
          <w:i/>
          <w:iCs/>
          <w:sz w:val="96"/>
          <w:szCs w:val="96"/>
        </w:rPr>
      </w:pPr>
      <w:r w:rsidRPr="00CF115D">
        <w:rPr>
          <w:rFonts w:ascii="Consolas" w:hAnsi="Consolas"/>
          <w:b/>
          <w:i/>
          <w:iCs/>
          <w:sz w:val="96"/>
          <w:szCs w:val="96"/>
        </w:rPr>
        <w:t xml:space="preserve">Good Luck </w:t>
      </w:r>
      <w:r w:rsidRPr="00CF115D">
        <w:rPr>
          <mc:AlternateContent>
            <mc:Choice Requires="w16se">
              <w:rFonts w:ascii="Consolas" w:hAnsi="Consolas"/>
            </mc:Choice>
            <mc:Fallback>
              <w:rFonts w:ascii="Segoe UI Emoji" w:eastAsia="Segoe UI Emoji" w:hAnsi="Segoe UI Emoji" w:cs="Segoe UI Emoji"/>
            </mc:Fallback>
          </mc:AlternateContent>
          <w:b/>
          <w:i/>
          <w:iCs/>
          <w:sz w:val="96"/>
          <w:szCs w:val="96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CF115D" w:rsidRPr="00CF115D">
      <w:footerReference w:type="default" r:id="rId24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9D14ED" w14:textId="77777777" w:rsidR="003778AE" w:rsidRDefault="003778AE" w:rsidP="004A2906">
      <w:pPr>
        <w:spacing w:before="0" w:after="0" w:line="240" w:lineRule="auto"/>
      </w:pPr>
      <w:r>
        <w:separator/>
      </w:r>
    </w:p>
  </w:endnote>
  <w:endnote w:type="continuationSeparator" w:id="0">
    <w:p w14:paraId="1F2A492C" w14:textId="77777777" w:rsidR="003778AE" w:rsidRDefault="003778AE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9DF9E6" w14:textId="77777777" w:rsidR="004A2906" w:rsidRPr="00AC77AD" w:rsidRDefault="004A2906" w:rsidP="007C2AE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F80ECCA" wp14:editId="2008D83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0E5BF08E" wp14:editId="78283600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39AC839A" wp14:editId="2A41907A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00042E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0505085" wp14:editId="142DBAA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C5778E6" w14:textId="77777777" w:rsidR="004A2906" w:rsidRPr="008C2B83" w:rsidRDefault="004A2906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505085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31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5C5778E6" w14:textId="77777777" w:rsidR="004A2906" w:rsidRPr="008C2B83" w:rsidRDefault="004A2906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95DBB29" wp14:editId="5BE1D35B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F00592C" w14:textId="77777777" w:rsidR="004A2906" w:rsidRDefault="004A2906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5DBB29" id="Text Box 18" o:spid="_x0000_s1032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1F00592C" w14:textId="77777777" w:rsidR="004A2906" w:rsidRDefault="004A2906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176447F" wp14:editId="312E67F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1AD38F7" w14:textId="77777777" w:rsidR="004A2906" w:rsidRDefault="004A2906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D6F3A10" w14:textId="77777777" w:rsidR="004A2906" w:rsidRDefault="004A2906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071E35B" wp14:editId="5C2C16D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74140A" wp14:editId="5A317B61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7571779" wp14:editId="232C51A1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444AB4" wp14:editId="34F2C497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06CAF98" wp14:editId="449932C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43E1752" wp14:editId="1D117783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222A472" wp14:editId="460B8AAC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3D3B97B" wp14:editId="2C7F8B16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40797F2" wp14:editId="225CE74C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12213EB" wp14:editId="7362F8E2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76447F" id="Text Box 16" o:spid="_x0000_s1033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1AD38F7" w14:textId="77777777" w:rsidR="004A2906" w:rsidRDefault="004A2906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D6F3A10" w14:textId="77777777" w:rsidR="004A2906" w:rsidRDefault="004A2906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071E35B" wp14:editId="5C2C16D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74140A" wp14:editId="5A317B61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571779" wp14:editId="232C51A1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444AB4" wp14:editId="34F2C497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06CAF98" wp14:editId="449932C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43E1752" wp14:editId="1D117783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222A472" wp14:editId="460B8AAC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3D3B97B" wp14:editId="2C7F8B16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40797F2" wp14:editId="225CE74C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12213EB" wp14:editId="7362F8E2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4688A653" w14:textId="77777777" w:rsidR="004A2906" w:rsidRDefault="004A29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F8FEDD" w14:textId="77777777" w:rsidR="003778AE" w:rsidRDefault="003778AE" w:rsidP="004A2906">
      <w:pPr>
        <w:spacing w:before="0" w:after="0" w:line="240" w:lineRule="auto"/>
      </w:pPr>
      <w:r>
        <w:separator/>
      </w:r>
    </w:p>
  </w:footnote>
  <w:footnote w:type="continuationSeparator" w:id="0">
    <w:p w14:paraId="59852ABA" w14:textId="77777777" w:rsidR="003778AE" w:rsidRDefault="003778AE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923830"/>
    <w:multiLevelType w:val="hybridMultilevel"/>
    <w:tmpl w:val="ADBC920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5479C2"/>
    <w:multiLevelType w:val="hybridMultilevel"/>
    <w:tmpl w:val="A81CAF2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2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1773C8E"/>
    <w:multiLevelType w:val="hybridMultilevel"/>
    <w:tmpl w:val="9C666FD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13"/>
  </w:num>
  <w:num w:numId="4">
    <w:abstractNumId w:val="14"/>
  </w:num>
  <w:num w:numId="5">
    <w:abstractNumId w:val="10"/>
  </w:num>
  <w:num w:numId="6">
    <w:abstractNumId w:val="1"/>
  </w:num>
  <w:num w:numId="7">
    <w:abstractNumId w:val="9"/>
  </w:num>
  <w:num w:numId="8">
    <w:abstractNumId w:val="0"/>
  </w:num>
  <w:num w:numId="9">
    <w:abstractNumId w:val="5"/>
  </w:num>
  <w:num w:numId="10">
    <w:abstractNumId w:val="17"/>
  </w:num>
  <w:num w:numId="11">
    <w:abstractNumId w:val="18"/>
  </w:num>
  <w:num w:numId="12">
    <w:abstractNumId w:val="11"/>
  </w:num>
  <w:num w:numId="13">
    <w:abstractNumId w:val="8"/>
  </w:num>
  <w:num w:numId="14">
    <w:abstractNumId w:val="12"/>
  </w:num>
  <w:num w:numId="15">
    <w:abstractNumId w:val="19"/>
  </w:num>
  <w:num w:numId="16">
    <w:abstractNumId w:val="16"/>
  </w:num>
  <w:num w:numId="17">
    <w:abstractNumId w:val="4"/>
  </w:num>
  <w:num w:numId="18">
    <w:abstractNumId w:val="6"/>
  </w:num>
  <w:num w:numId="19">
    <w:abstractNumId w:val="2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611"/>
    <w:rsid w:val="000645E5"/>
    <w:rsid w:val="000E03E5"/>
    <w:rsid w:val="0017404D"/>
    <w:rsid w:val="002303AA"/>
    <w:rsid w:val="00264339"/>
    <w:rsid w:val="002A4226"/>
    <w:rsid w:val="00350CDC"/>
    <w:rsid w:val="003778AE"/>
    <w:rsid w:val="003905C1"/>
    <w:rsid w:val="003B7817"/>
    <w:rsid w:val="003F3327"/>
    <w:rsid w:val="0040060F"/>
    <w:rsid w:val="004A2906"/>
    <w:rsid w:val="00520BB2"/>
    <w:rsid w:val="00585C64"/>
    <w:rsid w:val="005F4DA3"/>
    <w:rsid w:val="00656DB6"/>
    <w:rsid w:val="006A3611"/>
    <w:rsid w:val="00701C47"/>
    <w:rsid w:val="00726417"/>
    <w:rsid w:val="00791404"/>
    <w:rsid w:val="0079192D"/>
    <w:rsid w:val="007B776B"/>
    <w:rsid w:val="008227DB"/>
    <w:rsid w:val="00823497"/>
    <w:rsid w:val="008619FB"/>
    <w:rsid w:val="00973B10"/>
    <w:rsid w:val="009801CC"/>
    <w:rsid w:val="00983EC7"/>
    <w:rsid w:val="009B78F2"/>
    <w:rsid w:val="00A00678"/>
    <w:rsid w:val="00B10EF1"/>
    <w:rsid w:val="00BA5EF1"/>
    <w:rsid w:val="00BC2884"/>
    <w:rsid w:val="00C50061"/>
    <w:rsid w:val="00CB46C2"/>
    <w:rsid w:val="00CE3276"/>
    <w:rsid w:val="00CF115D"/>
    <w:rsid w:val="00E17B9F"/>
    <w:rsid w:val="00F2396F"/>
    <w:rsid w:val="00F344D3"/>
    <w:rsid w:val="00F51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E8D065E"/>
  <w15:docId w15:val="{5E5B7756-8760-494B-A507-A43416474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290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aliases w:val="Example Test"/>
    <w:basedOn w:val="DefaultParagraphFont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  <w:style w:type="paragraph" w:styleId="Title">
    <w:name w:val="Title"/>
    <w:aliases w:val="Example Test Caption"/>
    <w:basedOn w:val="Normal"/>
    <w:next w:val="Normal"/>
    <w:link w:val="TitleChar"/>
    <w:uiPriority w:val="10"/>
    <w:qFormat/>
    <w:rsid w:val="00726417"/>
    <w:pPr>
      <w:spacing w:before="0" w:after="0" w:line="240" w:lineRule="auto"/>
      <w:contextualSpacing/>
    </w:pPr>
    <w:rPr>
      <w:rFonts w:eastAsiaTheme="majorEastAsia" w:cstheme="majorBidi"/>
      <w:b/>
      <w:spacing w:val="5"/>
      <w:kern w:val="28"/>
      <w:szCs w:val="52"/>
      <w:lang w:val="bg-BG"/>
    </w:rPr>
  </w:style>
  <w:style w:type="character" w:customStyle="1" w:styleId="TitleChar">
    <w:name w:val="Title Char"/>
    <w:aliases w:val="Example Test Caption Char"/>
    <w:basedOn w:val="DefaultParagraphFont"/>
    <w:link w:val="Title"/>
    <w:uiPriority w:val="10"/>
    <w:rsid w:val="00726417"/>
    <w:rPr>
      <w:rFonts w:eastAsiaTheme="majorEastAsia" w:cstheme="majorBidi"/>
      <w:b/>
      <w:spacing w:val="5"/>
      <w:kern w:val="28"/>
      <w:szCs w:val="52"/>
      <w:lang w:val="bg-BG"/>
    </w:rPr>
  </w:style>
  <w:style w:type="character" w:styleId="UnresolvedMention">
    <w:name w:val="Unresolved Mention"/>
    <w:basedOn w:val="DefaultParagraphFont"/>
    <w:uiPriority w:val="99"/>
    <w:semiHidden/>
    <w:unhideWhenUsed/>
    <w:rsid w:val="00F344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0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9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82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9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2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4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0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35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03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13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7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2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5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7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0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2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2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9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mongodb.com/download-center/community" TargetMode="External"/><Relationship Id="rId7" Type="http://schemas.openxmlformats.org/officeDocument/2006/relationships/hyperlink" Target="https://softuni.bg/opencourses/react-j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stackoverflow.com/questions/15171622/mongoimport-of-json-file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robomongo.org/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6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1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4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5.png"/><Relationship Id="rId12" Type="http://schemas.openxmlformats.org/officeDocument/2006/relationships/image" Target="media/image18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3.png"/><Relationship Id="rId16" Type="http://schemas.openxmlformats.org/officeDocument/2006/relationships/image" Target="media/image20.png"/><Relationship Id="rId20" Type="http://schemas.openxmlformats.org/officeDocument/2006/relationships/image" Target="media/image22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4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7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9.png"/><Relationship Id="rId22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89</TotalTime>
  <Pages>5</Pages>
  <Words>285</Words>
  <Characters>1631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Hristomir Asenov</cp:lastModifiedBy>
  <cp:revision>4</cp:revision>
  <dcterms:created xsi:type="dcterms:W3CDTF">2019-11-13T14:33:00Z</dcterms:created>
  <dcterms:modified xsi:type="dcterms:W3CDTF">2019-11-13T15:52:00Z</dcterms:modified>
</cp:coreProperties>
</file>